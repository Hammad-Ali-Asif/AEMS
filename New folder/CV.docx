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D06C1A" w:rsidP="00D06C1A">
            <w:pPr>
              <w:pStyle w:val="Title"/>
            </w:pPr>
            <w:r>
              <w:t>Sayyeda Fatima</w:t>
            </w:r>
            <w:r w:rsidR="0085363C" w:rsidRPr="008954EF">
              <w:br/>
            </w:r>
            <w:r>
              <w:t>Masood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DCAEBB8A5FF949E3BAF2AFFF116EEA04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pStyle w:val="Whitetext"/>
                </w:pPr>
                <w:r w:rsidRPr="00F079F2"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74930</wp:posOffset>
                  </wp:positionV>
                  <wp:extent cx="199980" cy="267898"/>
                  <wp:effectExtent l="0" t="0" r="0" b="0"/>
                  <wp:wrapTight wrapText="bothSides">
                    <wp:wrapPolygon edited="0">
                      <wp:start x="0" y="0"/>
                      <wp:lineTo x="0" y="13853"/>
                      <wp:lineTo x="2064" y="20010"/>
                      <wp:lineTo x="14446" y="20010"/>
                      <wp:lineTo x="18573" y="12314"/>
                      <wp:lineTo x="18573" y="0"/>
                      <wp:lineTo x="0" y="0"/>
                    </wp:wrapPolygon>
                  </wp:wrapTight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0" cy="26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D06C1A">
              <w:t>126 B4 WAPDA Town,</w:t>
            </w:r>
            <w:r w:rsidRPr="00F079F2">
              <w:br/>
            </w:r>
            <w:r w:rsidR="00D06C1A">
              <w:t>Lahore,</w:t>
            </w:r>
            <w:r w:rsidRPr="00F079F2">
              <w:br/>
            </w:r>
            <w:r w:rsidR="00D06C1A">
              <w:t>Pakistan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D06C1A">
              <w:rPr>
                <w:sz w:val="16"/>
              </w:rPr>
              <w:t>0321-1393264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D06C1A">
              <w:rPr>
                <w:sz w:val="14"/>
              </w:rPr>
              <w:t>l217571@lhr.nu.edu.pk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sdt>
              <w:sdtPr>
                <w:id w:val="2015409616"/>
                <w:placeholder>
                  <w:docPart w:val="DC0DE4FD769745078A11D9848CBAB284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website]</w:t>
                </w:r>
              </w:sdtContent>
            </w:sdt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084FDC" w:rsidP="00F079F2">
            <w:pPr>
              <w:pStyle w:val="JobDates"/>
              <w:rPr>
                <w:rFonts w:eastAsia="MS Mincho"/>
              </w:rPr>
            </w:pPr>
            <w:sdt>
              <w:sdtPr>
                <w:id w:val="-7831158"/>
                <w:placeholder>
                  <w:docPart w:val="55E6660012A04F0D8E71F1FF8E0BEE6C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Dates From</w:t>
                </w:r>
              </w:sdtContent>
            </w:sdt>
            <w:r w:rsidR="00F079F2" w:rsidRPr="00F079F2">
              <w:t xml:space="preserve">– </w:t>
            </w:r>
            <w:sdt>
              <w:sdtPr>
                <w:id w:val="-1655896778"/>
                <w:placeholder>
                  <w:docPart w:val="55E6660012A04F0D8E71F1FF8E0BEE6C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t>Dates From</w:t>
                </w:r>
              </w:sdtContent>
            </w:sdt>
          </w:p>
          <w:p w:rsidR="00F079F2" w:rsidRPr="00F079F2" w:rsidRDefault="00084FDC" w:rsidP="00F079F2">
            <w:pPr>
              <w:pStyle w:val="JobDetails"/>
            </w:pPr>
            <w:sdt>
              <w:sdtPr>
                <w:rPr>
                  <w:color w:val="D14140"/>
                </w:rPr>
                <w:id w:val="-383709980"/>
                <w:placeholder>
                  <w:docPart w:val="1A9AA27C28E34F9EB350CA177AADB0EF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Title</w:t>
                </w:r>
              </w:sdtContent>
            </w:sdt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2058119724"/>
                <w:placeholder>
                  <w:docPart w:val="59746AD5F021455F987E564BFB446C00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Company</w:t>
                </w:r>
              </w:sdtContent>
            </w:sdt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38711871"/>
                <w:placeholder>
                  <w:docPart w:val="71983976334A464C8A7FF2CDE9AFAF40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p w:rsidR="00F079F2" w:rsidRPr="00F079F2" w:rsidRDefault="00084FDC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1998996085"/>
                <w:placeholder>
                  <w:docPart w:val="63B4F26FB9774DC98EDC8554D749C68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63B4F26FB9774DC98EDC8554D749C684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:rsidR="00F079F2" w:rsidRPr="00F079F2" w:rsidRDefault="00084FD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7E4152BEC8B54FF290ACC1F7A90608B0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4829D0D8BE35458AA0D04B736CBEB12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FE4E880543934DBD93E382B1D3AABCBB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:rsidR="00F079F2" w:rsidRPr="00F079F2" w:rsidRDefault="00084FDC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951398413"/>
                <w:placeholder>
                  <w:docPart w:val="65A1F39967FA4DBF8C16AA5BD1A066F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254015785"/>
                <w:placeholder>
                  <w:docPart w:val="65A1F39967FA4DBF8C16AA5BD1A066F6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:rsidR="00F079F2" w:rsidRPr="00F079F2" w:rsidRDefault="00084FD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78FC64D62B514DABBFFAD783E52B00CD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CCDABE87A34E4C1BAC7358CBE1279ECF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AB15FBEF882942F18C3C0B97E827513F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:rsidR="00F079F2" w:rsidRPr="00F079F2" w:rsidRDefault="00084FDC" w:rsidP="00F079F2">
            <w:pPr>
              <w:pStyle w:val="JobDescription"/>
            </w:pPr>
            <w:sdt>
              <w:sdtPr>
                <w:id w:val="-1084301294"/>
                <w:placeholder>
                  <w:docPart w:val="5A3D9077C0D2470E8B18AE69D8C4B086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F079F2"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  <w:bookmarkStart w:id="0" w:name="_GoBack"/>
            <w:bookmarkEnd w:id="0"/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084FDC" w:rsidP="00F079F2">
            <w:pPr>
              <w:pStyle w:val="JobDetails"/>
            </w:pPr>
            <w:sdt>
              <w:sdtPr>
                <w:id w:val="245614494"/>
                <w:placeholder>
                  <w:docPart w:val="F9320C0B434944238770BD9E6F6DD2E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b/>
                  </w:rPr>
                  <w:t>[School Name]</w:t>
                </w:r>
              </w:sdtContent>
            </w:sdt>
            <w:r w:rsidR="00F079F2" w:rsidRPr="00F079F2">
              <w:t xml:space="preserve">, </w:t>
            </w:r>
            <w:sdt>
              <w:sdtPr>
                <w:id w:val="141007519"/>
                <w:placeholder>
                  <w:docPart w:val="93312C4092A94BC79DFC881C8CA1544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C016D4B2046045E3AC48EA6920E27241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AF32847D87B0456689519BE0C5C64EC5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Don’t be shy about it now!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DA58360B29594290A7CF89D517F5399C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or a team lead for your favorite charity?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4C669106C19D4F2995171BD4C5610021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5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FDC" w:rsidRDefault="00084FDC" w:rsidP="0085363C">
      <w:pPr>
        <w:spacing w:before="0" w:line="240" w:lineRule="auto"/>
      </w:pPr>
      <w:r>
        <w:separator/>
      </w:r>
    </w:p>
  </w:endnote>
  <w:endnote w:type="continuationSeparator" w:id="0">
    <w:p w:rsidR="00084FDC" w:rsidRDefault="00084FDC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EF00262-B086-4925-A542-A105679256FA}"/>
    <w:embedBold r:id="rId2" w:fontKey="{E9248632-0721-4BF6-91DE-CBFFB7F4FBC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AA43DC7-F3D7-4CE5-9262-0FF662B8043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220113-9633-4AD9-A167-91F3993F28E3}"/>
    <w:embedBold r:id="rId5" w:fontKey="{19C3E12D-9771-4BCC-A7F5-2CE2A4650F42}"/>
    <w:embedItalic r:id="rId6" w:fontKey="{A640324A-BEB2-4963-9EF2-4590B383855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37DD7BB-4430-4359-AC49-08956490163C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FDC" w:rsidRDefault="00084FDC" w:rsidP="0085363C">
      <w:pPr>
        <w:spacing w:before="0" w:line="240" w:lineRule="auto"/>
      </w:pPr>
      <w:r>
        <w:separator/>
      </w:r>
    </w:p>
  </w:footnote>
  <w:footnote w:type="continuationSeparator" w:id="0">
    <w:p w:rsidR="00084FDC" w:rsidRDefault="00084FDC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4C053A05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C1A"/>
    <w:rsid w:val="00052382"/>
    <w:rsid w:val="0006568A"/>
    <w:rsid w:val="00076F0F"/>
    <w:rsid w:val="00084253"/>
    <w:rsid w:val="00084FDC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06C1A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CAEBB8A5FF949E3BAF2AFFF116EEA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6C0B3-BE6A-4C54-A43B-E1C4FDA4FE59}"/>
      </w:docPartPr>
      <w:docPartBody>
        <w:p w:rsidR="00000000" w:rsidRDefault="00FD0E96">
          <w:pPr>
            <w:pStyle w:val="DCAEBB8A5FF949E3BAF2AFFF116EEA04"/>
          </w:pPr>
          <w:r w:rsidRPr="00F079F2">
            <w:t xml:space="preserve">[Replace this sentence with your job objective. To replace any tip text with your own, just select a line of text and start typing. For best results when selecting text to copy or replace, don’t include space to the right of the characters in </w:t>
          </w:r>
          <w:r w:rsidRPr="00F079F2">
            <w:t>your selection.]</w:t>
          </w:r>
        </w:p>
      </w:docPartBody>
    </w:docPart>
    <w:docPart>
      <w:docPartPr>
        <w:name w:val="DC0DE4FD769745078A11D9848CBAB2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30574-1964-43B6-A552-CD6679364EB6}"/>
      </w:docPartPr>
      <w:docPartBody>
        <w:p w:rsidR="00000000" w:rsidRDefault="00FD0E96">
          <w:pPr>
            <w:pStyle w:val="DC0DE4FD769745078A11D9848CBAB284"/>
          </w:pPr>
          <w:r w:rsidRPr="00F079F2">
            <w:t>[Your website]</w:t>
          </w:r>
        </w:p>
      </w:docPartBody>
    </w:docPart>
    <w:docPart>
      <w:docPartPr>
        <w:name w:val="55E6660012A04F0D8E71F1FF8E0BE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7B99E-9AA2-45B4-9679-31FBC8C5C360}"/>
      </w:docPartPr>
      <w:docPartBody>
        <w:p w:rsidR="00000000" w:rsidRDefault="00FD0E96">
          <w:pPr>
            <w:pStyle w:val="55E6660012A04F0D8E71F1FF8E0BEE6C"/>
          </w:pPr>
          <w:r w:rsidRPr="00F079F2">
            <w:t>Dates From</w:t>
          </w:r>
        </w:p>
      </w:docPartBody>
    </w:docPart>
    <w:docPart>
      <w:docPartPr>
        <w:name w:val="1A9AA27C28E34F9EB350CA177AADB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85292-E241-4D14-B58A-4F8D8234FC0A}"/>
      </w:docPartPr>
      <w:docPartBody>
        <w:p w:rsidR="00000000" w:rsidRDefault="00FD0E96">
          <w:pPr>
            <w:pStyle w:val="1A9AA27C28E34F9EB350CA177AADB0EF"/>
          </w:pPr>
          <w:r w:rsidRPr="00F079F2">
            <w:t>Title</w:t>
          </w:r>
        </w:p>
      </w:docPartBody>
    </w:docPart>
    <w:docPart>
      <w:docPartPr>
        <w:name w:val="59746AD5F021455F987E564BFB446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369D4C-FF8B-4E51-A7F7-AABA6AA72473}"/>
      </w:docPartPr>
      <w:docPartBody>
        <w:p w:rsidR="00000000" w:rsidRDefault="00FD0E96">
          <w:pPr>
            <w:pStyle w:val="59746AD5F021455F987E564BFB446C00"/>
          </w:pPr>
          <w:r w:rsidRPr="00F079F2">
            <w:t>Company</w:t>
          </w:r>
        </w:p>
      </w:docPartBody>
    </w:docPart>
    <w:docPart>
      <w:docPartPr>
        <w:name w:val="71983976334A464C8A7FF2CDE9AFAF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478B8-E50C-4A7C-AB9E-B1418C0E3F66}"/>
      </w:docPartPr>
      <w:docPartBody>
        <w:p w:rsidR="00000000" w:rsidRDefault="00FD0E96">
          <w:pPr>
            <w:pStyle w:val="71983976334A464C8A7FF2CDE9AFAF40"/>
          </w:pPr>
          <w:r w:rsidRPr="00F079F2">
            <w:t>City, State</w:t>
          </w:r>
        </w:p>
      </w:docPartBody>
    </w:docPart>
    <w:docPart>
      <w:docPartPr>
        <w:name w:val="63B4F26FB9774DC98EDC8554D749C6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2BD9A-0CFA-40EF-8743-BA48B7BE3265}"/>
      </w:docPartPr>
      <w:docPartBody>
        <w:p w:rsidR="00000000" w:rsidRDefault="00FD0E96">
          <w:pPr>
            <w:pStyle w:val="63B4F26FB9774DC98EDC8554D749C684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7E4152BEC8B54FF290ACC1F7A90608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754190-4856-4557-891D-FC9E93D88B32}"/>
      </w:docPartPr>
      <w:docPartBody>
        <w:p w:rsidR="00000000" w:rsidRDefault="00FD0E96">
          <w:pPr>
            <w:pStyle w:val="7E4152BEC8B54FF290ACC1F7A90608B0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4829D0D8BE35458AA0D04B736CBEB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20AEF-ECF3-4C54-AF49-2CDC9DA3347A}"/>
      </w:docPartPr>
      <w:docPartBody>
        <w:p w:rsidR="00000000" w:rsidRDefault="00FD0E96">
          <w:pPr>
            <w:pStyle w:val="4829D0D8BE35458AA0D04B736CBEB12A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FE4E880543934DBD93E382B1D3AABC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EB4609-3A2B-45C4-AAF5-7A0462FE84FC}"/>
      </w:docPartPr>
      <w:docPartBody>
        <w:p w:rsidR="00000000" w:rsidRDefault="00FD0E96">
          <w:pPr>
            <w:pStyle w:val="FE4E880543934DBD93E382B1D3AABCBB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65A1F39967FA4DBF8C16AA5BD1A06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D9A856-BC79-435A-AE77-596E349FAB50}"/>
      </w:docPartPr>
      <w:docPartBody>
        <w:p w:rsidR="00000000" w:rsidRDefault="00FD0E96">
          <w:pPr>
            <w:pStyle w:val="65A1F39967FA4DBF8C16AA5BD1A066F6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78FC64D62B514DABBFFAD783E52B0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22D732-1263-4AD4-AF27-0AC88EDD173A}"/>
      </w:docPartPr>
      <w:docPartBody>
        <w:p w:rsidR="00000000" w:rsidRDefault="00FD0E96">
          <w:pPr>
            <w:pStyle w:val="78FC64D62B514DABBFFAD783E52B00CD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CCDABE87A34E4C1BAC7358CBE1279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E0BF7-A418-4847-BF80-F344A47471DE}"/>
      </w:docPartPr>
      <w:docPartBody>
        <w:p w:rsidR="00000000" w:rsidRDefault="00FD0E96">
          <w:pPr>
            <w:pStyle w:val="CCDABE87A34E4C1BAC7358CBE1279ECF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AB15FBEF882942F18C3C0B97E8275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4C9044-ACD8-45B3-8723-90687B3F04FE}"/>
      </w:docPartPr>
      <w:docPartBody>
        <w:p w:rsidR="00000000" w:rsidRDefault="00FD0E96">
          <w:pPr>
            <w:pStyle w:val="AB15FBEF882942F18C3C0B97E827513F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5A3D9077C0D2470E8B18AE69D8C4B0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7BBB5-4C45-4074-A18E-36969819236B}"/>
      </w:docPartPr>
      <w:docPartBody>
        <w:p w:rsidR="00000000" w:rsidRDefault="00FD0E96">
          <w:pPr>
            <w:pStyle w:val="5A3D9077C0D2470E8B18AE69D8C4B086"/>
          </w:pPr>
          <w:r w:rsidRPr="00F079F2">
            <w:t xml:space="preserve">[This is the place for a brief summary of </w:t>
          </w:r>
          <w:r w:rsidRPr="00F079F2">
            <w:t>your key responsibilities and most stellar accomplishments.]</w:t>
          </w:r>
        </w:p>
      </w:docPartBody>
    </w:docPart>
    <w:docPart>
      <w:docPartPr>
        <w:name w:val="F9320C0B434944238770BD9E6F6DD2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71A93-9A64-45FA-8F2E-A2AE5A125D9B}"/>
      </w:docPartPr>
      <w:docPartBody>
        <w:p w:rsidR="00000000" w:rsidRDefault="00FD0E96">
          <w:pPr>
            <w:pStyle w:val="F9320C0B434944238770BD9E6F6DD2E6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93312C4092A94BC79DFC881C8CA154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781F9-792A-443B-AD2A-99484E3198D5}"/>
      </w:docPartPr>
      <w:docPartBody>
        <w:p w:rsidR="00000000" w:rsidRDefault="00FD0E96">
          <w:pPr>
            <w:pStyle w:val="93312C4092A94BC79DFC881C8CA15445"/>
          </w:pPr>
          <w:r w:rsidRPr="00F079F2">
            <w:t>City, State</w:t>
          </w:r>
        </w:p>
      </w:docPartBody>
    </w:docPart>
    <w:docPart>
      <w:docPartPr>
        <w:name w:val="C016D4B2046045E3AC48EA6920E27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CDF71-0EB7-438D-8B8E-0FDA886DB252}"/>
      </w:docPartPr>
      <w:docPartBody>
        <w:p w:rsidR="00EB3F28" w:rsidRPr="00F079F2" w:rsidRDefault="00FD0E96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FD0E96">
          <w:pPr>
            <w:pStyle w:val="C016D4B2046045E3AC48EA6920E27241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AF32847D87B0456689519BE0C5C64E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E8CCD-0BE2-4C9C-8EEE-C05211857BA8}"/>
      </w:docPartPr>
      <w:docPartBody>
        <w:p w:rsidR="00000000" w:rsidRDefault="00FD0E96">
          <w:pPr>
            <w:pStyle w:val="AF32847D87B0456689519BE0C5C64EC5"/>
          </w:pPr>
          <w:r w:rsidRPr="00F079F2">
            <w:rPr>
              <w:rFonts w:ascii="Georgia" w:eastAsia="Times New Roman" w:hAnsi="Georgia" w:cs="Georgia"/>
            </w:rPr>
            <w:t>[You delivered that big presentation to rave reviews.</w:t>
          </w:r>
          <w:r w:rsidRPr="00F079F2">
            <w:rPr>
              <w:rFonts w:ascii="Georgia" w:eastAsia="Times New Roman" w:hAnsi="Georgia" w:cs="Georgia"/>
            </w:rPr>
            <w:br/>
            <w:t xml:space="preserve">Don’t be </w:t>
          </w:r>
          <w:r w:rsidRPr="00F079F2">
            <w:rPr>
              <w:rFonts w:ascii="Georgia" w:eastAsia="Times New Roman" w:hAnsi="Georgia" w:cs="Georgia"/>
            </w:rPr>
            <w:t>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DA58360B29594290A7CF89D517F539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A6DCA-603A-4BE0-ACFD-71BF89D660C0}"/>
      </w:docPartPr>
      <w:docPartBody>
        <w:p w:rsidR="00000000" w:rsidRDefault="00FD0E96">
          <w:pPr>
            <w:pStyle w:val="DA58360B29594290A7CF89D517F5399C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4C669106C19D4F2995171BD4C56100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13F9D-BAB4-44DD-974F-B9AFF1875F36}"/>
      </w:docPartPr>
      <w:docPartBody>
        <w:p w:rsidR="00000000" w:rsidRDefault="00FD0E96">
          <w:pPr>
            <w:pStyle w:val="4C669106C19D4F2995171BD4C5610021"/>
          </w:pPr>
          <w:r w:rsidRPr="00F079F2">
            <w:rPr>
              <w:rFonts w:ascii="Georgia" w:eastAsia="Times New Roman" w:hAnsi="Georgia" w:cs="Georgia"/>
            </w:rPr>
            <w:t>[Available upon requ</w:t>
          </w:r>
          <w:r w:rsidRPr="00F079F2">
            <w:rPr>
              <w:rFonts w:ascii="Georgia" w:eastAsia="Times New Roman" w:hAnsi="Georgia" w:cs="Georgia"/>
            </w:rPr>
            <w:t>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E96"/>
    <w:rsid w:val="00FD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57A4BB4235F479E8460AB364E47C4E8">
    <w:name w:val="757A4BB4235F479E8460AB364E47C4E8"/>
  </w:style>
  <w:style w:type="paragraph" w:customStyle="1" w:styleId="86BBC7A382A94EAAA33C43B175C7240A">
    <w:name w:val="86BBC7A382A94EAAA33C43B175C7240A"/>
  </w:style>
  <w:style w:type="paragraph" w:customStyle="1" w:styleId="DCAEBB8A5FF949E3BAF2AFFF116EEA04">
    <w:name w:val="DCAEBB8A5FF949E3BAF2AFFF116EEA04"/>
  </w:style>
  <w:style w:type="paragraph" w:customStyle="1" w:styleId="7CCFB730C1CD4B64935CC5E20ECE5AA9">
    <w:name w:val="7CCFB730C1CD4B64935CC5E20ECE5AA9"/>
  </w:style>
  <w:style w:type="paragraph" w:customStyle="1" w:styleId="14681379EDDB484CB5D66E2EC5AB0084">
    <w:name w:val="14681379EDDB484CB5D66E2EC5AB0084"/>
  </w:style>
  <w:style w:type="paragraph" w:customStyle="1" w:styleId="1770996FDC6C409D9864DCF07E352EE4">
    <w:name w:val="1770996FDC6C409D9864DCF07E352EE4"/>
  </w:style>
  <w:style w:type="paragraph" w:customStyle="1" w:styleId="C713C85096B447FC9C493C5786E1CC84">
    <w:name w:val="C713C85096B447FC9C493C5786E1CC84"/>
  </w:style>
  <w:style w:type="paragraph" w:customStyle="1" w:styleId="99EB0134FA5F4344B93F4552B5C46C8E">
    <w:name w:val="99EB0134FA5F4344B93F4552B5C46C8E"/>
  </w:style>
  <w:style w:type="paragraph" w:customStyle="1" w:styleId="DC0DE4FD769745078A11D9848CBAB284">
    <w:name w:val="DC0DE4FD769745078A11D9848CBAB284"/>
  </w:style>
  <w:style w:type="paragraph" w:customStyle="1" w:styleId="55E6660012A04F0D8E71F1FF8E0BEE6C">
    <w:name w:val="55E6660012A04F0D8E71F1FF8E0BEE6C"/>
  </w:style>
  <w:style w:type="paragraph" w:customStyle="1" w:styleId="1A9AA27C28E34F9EB350CA177AADB0EF">
    <w:name w:val="1A9AA27C28E34F9EB350CA177AADB0EF"/>
  </w:style>
  <w:style w:type="paragraph" w:customStyle="1" w:styleId="59746AD5F021455F987E564BFB446C00">
    <w:name w:val="59746AD5F021455F987E564BFB446C00"/>
  </w:style>
  <w:style w:type="paragraph" w:customStyle="1" w:styleId="71983976334A464C8A7FF2CDE9AFAF40">
    <w:name w:val="71983976334A464C8A7FF2CDE9AFAF40"/>
  </w:style>
  <w:style w:type="paragraph" w:customStyle="1" w:styleId="63B4F26FB9774DC98EDC8554D749C684">
    <w:name w:val="63B4F26FB9774DC98EDC8554D749C684"/>
  </w:style>
  <w:style w:type="paragraph" w:customStyle="1" w:styleId="7E4152BEC8B54FF290ACC1F7A90608B0">
    <w:name w:val="7E4152BEC8B54FF290ACC1F7A90608B0"/>
  </w:style>
  <w:style w:type="paragraph" w:customStyle="1" w:styleId="4829D0D8BE35458AA0D04B736CBEB12A">
    <w:name w:val="4829D0D8BE35458AA0D04B736CBEB12A"/>
  </w:style>
  <w:style w:type="paragraph" w:customStyle="1" w:styleId="FE4E880543934DBD93E382B1D3AABCBB">
    <w:name w:val="FE4E880543934DBD93E382B1D3AABCBB"/>
  </w:style>
  <w:style w:type="paragraph" w:customStyle="1" w:styleId="65A1F39967FA4DBF8C16AA5BD1A066F6">
    <w:name w:val="65A1F39967FA4DBF8C16AA5BD1A066F6"/>
  </w:style>
  <w:style w:type="paragraph" w:customStyle="1" w:styleId="78FC64D62B514DABBFFAD783E52B00CD">
    <w:name w:val="78FC64D62B514DABBFFAD783E52B00CD"/>
  </w:style>
  <w:style w:type="paragraph" w:customStyle="1" w:styleId="CCDABE87A34E4C1BAC7358CBE1279ECF">
    <w:name w:val="CCDABE87A34E4C1BAC7358CBE1279ECF"/>
  </w:style>
  <w:style w:type="paragraph" w:customStyle="1" w:styleId="AB15FBEF882942F18C3C0B97E827513F">
    <w:name w:val="AB15FBEF882942F18C3C0B97E827513F"/>
  </w:style>
  <w:style w:type="paragraph" w:customStyle="1" w:styleId="5A3D9077C0D2470E8B18AE69D8C4B086">
    <w:name w:val="5A3D9077C0D2470E8B18AE69D8C4B086"/>
  </w:style>
  <w:style w:type="paragraph" w:customStyle="1" w:styleId="F9320C0B434944238770BD9E6F6DD2E6">
    <w:name w:val="F9320C0B434944238770BD9E6F6DD2E6"/>
  </w:style>
  <w:style w:type="paragraph" w:customStyle="1" w:styleId="93312C4092A94BC79DFC881C8CA15445">
    <w:name w:val="93312C4092A94BC79DFC881C8CA15445"/>
  </w:style>
  <w:style w:type="paragraph" w:customStyle="1" w:styleId="C016D4B2046045E3AC48EA6920E27241">
    <w:name w:val="C016D4B2046045E3AC48EA6920E27241"/>
  </w:style>
  <w:style w:type="paragraph" w:customStyle="1" w:styleId="AF32847D87B0456689519BE0C5C64EC5">
    <w:name w:val="AF32847D87B0456689519BE0C5C64EC5"/>
  </w:style>
  <w:style w:type="paragraph" w:customStyle="1" w:styleId="DA58360B29594290A7CF89D517F5399C">
    <w:name w:val="DA58360B29594290A7CF89D517F5399C"/>
  </w:style>
  <w:style w:type="paragraph" w:customStyle="1" w:styleId="4C669106C19D4F2995171BD4C5610021">
    <w:name w:val="4C669106C19D4F2995171BD4C56100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E4ED556-B8F8-4AB4-8BF8-1E23D7E35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1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2023-11-23T07:39:00Z</dcterms:created>
  <dcterms:modified xsi:type="dcterms:W3CDTF">2023-11-23T07:42:00Z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